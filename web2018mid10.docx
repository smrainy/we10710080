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CE1" w:rsidRDefault="009C6CE1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記得寫姓名</w:t>
      </w:r>
      <w:r w:rsidR="00870335">
        <w:rPr>
          <w:rFonts w:hint="eastAsia"/>
        </w:rPr>
        <w:t>,</w:t>
      </w:r>
      <w:r w:rsidR="00870335">
        <w:t xml:space="preserve"> </w:t>
      </w:r>
      <w:r w:rsidR="00870335">
        <w:rPr>
          <w:rFonts w:hint="eastAsia"/>
        </w:rPr>
        <w:t>考試時間到</w:t>
      </w:r>
      <w:r w:rsidR="00870335">
        <w:t xml:space="preserve">8:40, </w:t>
      </w:r>
      <w:r w:rsidR="00870335">
        <w:rPr>
          <w:rFonts w:hint="eastAsia"/>
        </w:rPr>
        <w:t>可以參考任何資料，但不能交談。請至少隔一空位。</w:t>
      </w:r>
    </w:p>
    <w:p w:rsidR="00B34711" w:rsidRPr="007B43D5" w:rsidRDefault="00B34711" w:rsidP="0010429D">
      <w:pPr>
        <w:pStyle w:val="a3"/>
        <w:numPr>
          <w:ilvl w:val="0"/>
          <w:numId w:val="2"/>
        </w:numPr>
        <w:ind w:leftChars="0"/>
        <w:rPr>
          <w:color w:val="FF0000"/>
        </w:rPr>
      </w:pPr>
      <w:r>
        <w:t xml:space="preserve">Project </w:t>
      </w:r>
      <w:r>
        <w:rPr>
          <w:rFonts w:hint="eastAsia"/>
        </w:rPr>
        <w:t>名稱與</w:t>
      </w:r>
      <w:r>
        <w:rPr>
          <w:rFonts w:hint="eastAsia"/>
        </w:rPr>
        <w:t xml:space="preserve"> </w:t>
      </w:r>
      <w:r>
        <w:t xml:space="preserve">git repository </w:t>
      </w:r>
      <w:r>
        <w:rPr>
          <w:rFonts w:hint="eastAsia"/>
        </w:rPr>
        <w:t>的名稱都必須以</w:t>
      </w:r>
      <w:r w:rsidR="00F71230">
        <w:rPr>
          <w:rFonts w:hint="eastAsia"/>
          <w:color w:val="FF0000"/>
        </w:rPr>
        <w:t>W</w:t>
      </w:r>
      <w:r w:rsidRPr="007B43D5">
        <w:rPr>
          <w:color w:val="FF0000"/>
        </w:rPr>
        <w:t xml:space="preserve"> </w:t>
      </w:r>
      <w:r w:rsidR="003C188A" w:rsidRPr="007B43D5">
        <w:rPr>
          <w:color w:val="FF0000"/>
        </w:rPr>
        <w:t xml:space="preserve"> </w:t>
      </w:r>
      <w:r w:rsidR="003C188A" w:rsidRPr="007B43D5">
        <w:rPr>
          <w:rFonts w:hint="eastAsia"/>
          <w:color w:val="FF0000"/>
        </w:rPr>
        <w:t>開頭</w:t>
      </w:r>
      <w:r w:rsidR="003C188A" w:rsidRPr="007B43D5">
        <w:rPr>
          <w:rFonts w:hint="eastAsia"/>
          <w:color w:val="FF0000"/>
        </w:rPr>
        <w:t>+</w:t>
      </w:r>
      <w:r w:rsidR="003C188A" w:rsidRPr="007B43D5">
        <w:rPr>
          <w:color w:val="FF0000"/>
        </w:rPr>
        <w:t xml:space="preserve"> </w:t>
      </w:r>
      <w:r w:rsidR="003C188A" w:rsidRPr="007B43D5">
        <w:rPr>
          <w:rFonts w:hint="eastAsia"/>
          <w:color w:val="FF0000"/>
        </w:rPr>
        <w:t>學號</w:t>
      </w:r>
    </w:p>
    <w:p w:rsidR="00B34711" w:rsidRDefault="00B34711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請先安裝</w:t>
      </w:r>
      <w:r>
        <w:rPr>
          <w:rFonts w:hint="eastAsia"/>
        </w:rPr>
        <w:t>G</w:t>
      </w:r>
      <w:r>
        <w:t xml:space="preserve">it client, </w:t>
      </w:r>
      <w:r>
        <w:rPr>
          <w:rFonts w:hint="eastAsia"/>
        </w:rPr>
        <w:t>並在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建立</w:t>
      </w:r>
      <w:r>
        <w:rPr>
          <w:rFonts w:hint="eastAsia"/>
        </w:rPr>
        <w:t>r</w:t>
      </w:r>
      <w:r>
        <w:t xml:space="preserve">epository, </w:t>
      </w:r>
      <w:r>
        <w:rPr>
          <w:rFonts w:hint="eastAsia"/>
        </w:rPr>
        <w:t>將</w:t>
      </w:r>
      <w:r w:rsidR="003C188A">
        <w:rPr>
          <w:rFonts w:hint="eastAsia"/>
        </w:rPr>
        <w:t>一開始的</w:t>
      </w:r>
      <w:r>
        <w:rPr>
          <w:rFonts w:hint="eastAsia"/>
        </w:rPr>
        <w:t>起始</w:t>
      </w:r>
      <w:r w:rsidR="003C188A">
        <w:rPr>
          <w:rFonts w:hint="eastAsia"/>
        </w:rPr>
        <w:t>的</w:t>
      </w:r>
      <w:r>
        <w:rPr>
          <w:rFonts w:hint="eastAsia"/>
        </w:rPr>
        <w:t>p</w:t>
      </w:r>
      <w:r>
        <w:t xml:space="preserve">roject </w:t>
      </w:r>
      <w:r>
        <w:rPr>
          <w:rFonts w:hint="eastAsia"/>
        </w:rPr>
        <w:t>上傳</w:t>
      </w:r>
      <w:r>
        <w:t xml:space="preserve"> </w:t>
      </w:r>
    </w:p>
    <w:p w:rsidR="00B34711" w:rsidRDefault="00B34711" w:rsidP="003C18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每一題要分開寫</w:t>
      </w:r>
      <w:r w:rsidR="003C188A">
        <w:rPr>
          <w:rFonts w:hint="eastAsia"/>
        </w:rPr>
        <w:t>,</w:t>
      </w:r>
      <w:r w:rsidR="003C188A">
        <w:rPr>
          <w:rFonts w:hint="eastAsia"/>
        </w:rPr>
        <w:t>寫完要立即存所有檔</w:t>
      </w:r>
      <w:r w:rsidR="003C188A">
        <w:rPr>
          <w:rFonts w:hint="eastAsia"/>
        </w:rPr>
        <w:t>.</w:t>
      </w:r>
      <w:r w:rsidR="003C188A">
        <w:rPr>
          <w:rFonts w:hint="eastAsia"/>
        </w:rPr>
        <w:t>並加入</w:t>
      </w:r>
      <w:r w:rsidR="003C188A">
        <w:rPr>
          <w:rFonts w:hint="eastAsia"/>
        </w:rPr>
        <w:t>g</w:t>
      </w:r>
      <w:r w:rsidR="003C188A">
        <w:t>it reposit</w:t>
      </w:r>
      <w:r w:rsidR="003C188A">
        <w:rPr>
          <w:rFonts w:hint="eastAsia"/>
        </w:rPr>
        <w:t>o</w:t>
      </w:r>
      <w:r w:rsidR="003C188A">
        <w:t xml:space="preserve">ry. </w:t>
      </w:r>
      <w:r>
        <w:rPr>
          <w:rFonts w:hint="eastAsia"/>
        </w:rPr>
        <w:t>每一題完成後都要</w:t>
      </w:r>
      <w:r w:rsidR="003C188A">
        <w:t xml:space="preserve">commit. </w:t>
      </w:r>
      <w:r w:rsidR="003C188A">
        <w:rPr>
          <w:rFonts w:hint="eastAsia"/>
        </w:rPr>
        <w:t>並在</w:t>
      </w:r>
      <w:r w:rsidR="003C188A">
        <w:rPr>
          <w:rFonts w:hint="eastAsia"/>
        </w:rPr>
        <w:t>m</w:t>
      </w:r>
      <w:r w:rsidR="003C188A">
        <w:t xml:space="preserve">essage </w:t>
      </w:r>
      <w:r w:rsidR="003C188A">
        <w:rPr>
          <w:rFonts w:hint="eastAsia"/>
        </w:rPr>
        <w:t>處留下這是那一</w:t>
      </w:r>
      <w:r w:rsidR="00A25A03">
        <w:rPr>
          <w:rFonts w:hint="eastAsia"/>
        </w:rPr>
        <w:t>題</w:t>
      </w:r>
      <w:r w:rsidR="003C188A">
        <w:rPr>
          <w:rFonts w:hint="eastAsia"/>
        </w:rPr>
        <w:t>的成果</w:t>
      </w:r>
      <w:r w:rsidR="003C188A">
        <w:rPr>
          <w:rFonts w:hint="eastAsia"/>
        </w:rPr>
        <w:t xml:space="preserve"> </w:t>
      </w:r>
      <w:r>
        <w:t xml:space="preserve"> </w:t>
      </w:r>
    </w:p>
    <w:p w:rsidR="009C6CE1" w:rsidRDefault="0010429D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每一題略寫步驟，並附上可顯示該成果的螢幕擷圖</w:t>
      </w:r>
      <w:r w:rsidR="00D03B3F">
        <w:rPr>
          <w:rFonts w:hint="eastAsia"/>
        </w:rPr>
        <w:t>或相關程式碼。</w:t>
      </w:r>
    </w:p>
    <w:p w:rsidR="00D93B88" w:rsidRPr="003C1542" w:rsidRDefault="003C188A" w:rsidP="00D93B88">
      <w:pPr>
        <w:pStyle w:val="a3"/>
        <w:numPr>
          <w:ilvl w:val="0"/>
          <w:numId w:val="2"/>
        </w:numPr>
        <w:ind w:leftChars="0"/>
        <w:rPr>
          <w:color w:val="FF0000"/>
        </w:rPr>
      </w:pPr>
      <w:r w:rsidRPr="003C1542">
        <w:rPr>
          <w:rFonts w:hint="eastAsia"/>
          <w:color w:val="FF0000"/>
        </w:rPr>
        <w:t>沒有在</w:t>
      </w:r>
      <w:r w:rsidRPr="003C1542">
        <w:rPr>
          <w:rFonts w:hint="eastAsia"/>
          <w:color w:val="FF0000"/>
        </w:rPr>
        <w:t>g</w:t>
      </w:r>
      <w:r w:rsidRPr="003C1542">
        <w:rPr>
          <w:color w:val="FF0000"/>
        </w:rPr>
        <w:t xml:space="preserve">it </w:t>
      </w:r>
      <w:r w:rsidRPr="003C1542">
        <w:rPr>
          <w:rFonts w:hint="eastAsia"/>
          <w:color w:val="FF0000"/>
        </w:rPr>
        <w:t>留下版本控管訊息的或</w:t>
      </w:r>
      <w:r w:rsidR="00D93B88" w:rsidRPr="003C1542">
        <w:rPr>
          <w:rFonts w:hint="eastAsia"/>
          <w:color w:val="FF0000"/>
        </w:rPr>
        <w:t>未附上螢幕擷圖</w:t>
      </w:r>
      <w:r w:rsidR="003C1542" w:rsidRPr="003C1542">
        <w:rPr>
          <w:rFonts w:hint="eastAsia"/>
          <w:color w:val="FF0000"/>
        </w:rPr>
        <w:t>或切換該版本的成果與擷圖不符</w:t>
      </w:r>
      <w:r w:rsidR="003C1542" w:rsidRPr="003C1542">
        <w:rPr>
          <w:rFonts w:hint="eastAsia"/>
          <w:color w:val="FF0000"/>
        </w:rPr>
        <w:t>.</w:t>
      </w:r>
      <w:r w:rsidR="00D93B88" w:rsidRPr="003C1542">
        <w:rPr>
          <w:rFonts w:hint="eastAsia"/>
          <w:color w:val="FF0000"/>
        </w:rPr>
        <w:t>該題不予計分</w:t>
      </w:r>
      <w:r w:rsidR="00D93B88" w:rsidRPr="003C1542">
        <w:rPr>
          <w:rFonts w:hint="eastAsia"/>
          <w:color w:val="FF0000"/>
        </w:rPr>
        <w:t>.</w:t>
      </w:r>
    </w:p>
    <w:p w:rsidR="00D93B88" w:rsidRDefault="0010429D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最後要</w:t>
      </w:r>
      <w:r w:rsidR="00D93B88">
        <w:rPr>
          <w:rFonts w:hint="eastAsia"/>
        </w:rPr>
        <w:t>將</w:t>
      </w:r>
      <w:r w:rsidR="00862FCE">
        <w:rPr>
          <w:rFonts w:hint="eastAsia"/>
        </w:rPr>
        <w:t>完整</w:t>
      </w:r>
      <w:r w:rsidR="00D93B88">
        <w:t xml:space="preserve"> project </w:t>
      </w:r>
      <w:r w:rsidR="00D93B88">
        <w:rPr>
          <w:rFonts w:hint="eastAsia"/>
        </w:rPr>
        <w:t>上傳</w:t>
      </w:r>
      <w:r w:rsidR="00D93B88">
        <w:rPr>
          <w:rFonts w:hint="eastAsia"/>
        </w:rPr>
        <w:t>G</w:t>
      </w:r>
      <w:r w:rsidR="00D93B88">
        <w:t>itHub</w:t>
      </w:r>
      <w:r w:rsidR="00D93B88">
        <w:rPr>
          <w:rFonts w:hint="eastAsia"/>
        </w:rPr>
        <w:t xml:space="preserve">. </w:t>
      </w:r>
      <w:r w:rsidR="00D93B88">
        <w:rPr>
          <w:rFonts w:hint="eastAsia"/>
        </w:rPr>
        <w:t>並將</w:t>
      </w:r>
      <w:proofErr w:type="spellStart"/>
      <w:r w:rsidR="00D93B88">
        <w:rPr>
          <w:rFonts w:hint="eastAsia"/>
        </w:rPr>
        <w:t>G</w:t>
      </w:r>
      <w:r w:rsidR="00D93B88">
        <w:t>ithub</w:t>
      </w:r>
      <w:proofErr w:type="spellEnd"/>
      <w:r w:rsidR="00D93B88">
        <w:t xml:space="preserve"> </w:t>
      </w:r>
      <w:r w:rsidR="00D93B88">
        <w:rPr>
          <w:rFonts w:hint="eastAsia"/>
        </w:rPr>
        <w:t>的連結寫在</w:t>
      </w:r>
      <w:r w:rsidR="00260846">
        <w:rPr>
          <w:rFonts w:hint="eastAsia"/>
        </w:rPr>
        <w:t xml:space="preserve">word </w:t>
      </w:r>
      <w:r w:rsidR="00260846">
        <w:rPr>
          <w:rFonts w:hint="eastAsia"/>
        </w:rPr>
        <w:t>檔</w:t>
      </w:r>
      <w:r w:rsidR="00D93B88">
        <w:rPr>
          <w:rFonts w:hint="eastAsia"/>
        </w:rPr>
        <w:t>中</w:t>
      </w:r>
    </w:p>
    <w:p w:rsidR="0010429D" w:rsidRDefault="00D93B88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最後只要</w:t>
      </w:r>
      <w:r w:rsidR="00260846">
        <w:rPr>
          <w:rFonts w:hint="eastAsia"/>
        </w:rPr>
        <w:t>繳交</w:t>
      </w:r>
      <w:r>
        <w:rPr>
          <w:rFonts w:hint="eastAsia"/>
        </w:rPr>
        <w:t>w</w:t>
      </w:r>
      <w:r>
        <w:t xml:space="preserve">ord </w:t>
      </w:r>
      <w:r>
        <w:rPr>
          <w:rFonts w:hint="eastAsia"/>
        </w:rPr>
        <w:t>檔即可</w:t>
      </w:r>
      <w:r w:rsidR="00260846">
        <w:rPr>
          <w:rFonts w:hint="eastAsia"/>
        </w:rPr>
        <w:t>。</w:t>
      </w:r>
      <w:r>
        <w:rPr>
          <w:rFonts w:hint="eastAsia"/>
        </w:rPr>
        <w:t>但沒有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連結或下載後不能執行者，期中以</w:t>
      </w:r>
      <w:r w:rsidR="00260846">
        <w:rPr>
          <w:rFonts w:hint="eastAsia"/>
        </w:rPr>
        <w:t>零分計。</w:t>
      </w:r>
      <w:r w:rsidR="003C188A">
        <w:rPr>
          <w:rFonts w:hint="eastAsia"/>
        </w:rPr>
        <w:t>(</w:t>
      </w:r>
      <w:r w:rsidR="003C188A">
        <w:rPr>
          <w:rFonts w:hint="eastAsia"/>
        </w:rPr>
        <w:t>請務必自行下載驗證</w:t>
      </w:r>
      <w:r w:rsidR="003C188A">
        <w:rPr>
          <w:rFonts w:hint="eastAsia"/>
        </w:rPr>
        <w:t>)</w:t>
      </w:r>
    </w:p>
    <w:p w:rsidR="0099396F" w:rsidRDefault="0099396F" w:rsidP="001042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請提早</w:t>
      </w:r>
      <w:r>
        <w:rPr>
          <w:rFonts w:hint="eastAsia"/>
        </w:rPr>
        <w:t>10</w:t>
      </w:r>
      <w:r>
        <w:rPr>
          <w:rFonts w:hint="eastAsia"/>
        </w:rPr>
        <w:t>分</w:t>
      </w:r>
      <w:r w:rsidR="00A25A03">
        <w:rPr>
          <w:rFonts w:hint="eastAsia"/>
        </w:rPr>
        <w:t>鐘</w:t>
      </w:r>
      <w:r>
        <w:rPr>
          <w:rFonts w:hint="eastAsia"/>
        </w:rPr>
        <w:t>上傳交卷</w:t>
      </w:r>
      <w:r>
        <w:rPr>
          <w:rFonts w:hint="eastAsia"/>
        </w:rPr>
        <w:t>,</w:t>
      </w:r>
      <w:r>
        <w:rPr>
          <w:rFonts w:hint="eastAsia"/>
        </w:rPr>
        <w:t>無法上傳者或來不及上傳者一律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分</w:t>
      </w:r>
    </w:p>
    <w:p w:rsidR="00D93B88" w:rsidRDefault="00D93B88" w:rsidP="00D93B88"/>
    <w:p w:rsidR="00D93B88" w:rsidRDefault="00D93B88" w:rsidP="00D93B88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連結</w:t>
      </w:r>
      <w:r>
        <w:rPr>
          <w:rFonts w:hint="eastAsia"/>
        </w:rPr>
        <w:t>:</w:t>
      </w:r>
      <w:r>
        <w:t>______________________________________</w:t>
      </w:r>
    </w:p>
    <w:p w:rsidR="0010429D" w:rsidRPr="00D93B88" w:rsidRDefault="0010429D" w:rsidP="009206B6"/>
    <w:p w:rsidR="009C6CE1" w:rsidRDefault="00862FCE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如何建立一個</w:t>
      </w:r>
      <w:r>
        <w:t>asp.net project</w:t>
      </w:r>
      <w:r w:rsidR="00D03B3F">
        <w:t>,</w:t>
      </w:r>
      <w:r w:rsidR="00D03B3F">
        <w:rPr>
          <w:rFonts w:hint="eastAsia"/>
        </w:rPr>
        <w:t>並展示其網頁</w:t>
      </w:r>
      <w:r>
        <w:t>?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创建一个项目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 w:rsidRPr="00DD50E3">
        <w:rPr>
          <w:rFonts w:eastAsia="宋体"/>
          <w:noProof/>
          <w:lang w:eastAsia="zh-CN"/>
        </w:rPr>
        <w:drawing>
          <wp:inline distT="0" distB="0" distL="0" distR="0">
            <wp:extent cx="5274310" cy="3655060"/>
            <wp:effectExtent l="0" t="0" r="2540" b="2540"/>
            <wp:docPr id="1" name="图片 1" descr="C:\Users\Lenovo\Documents\Tencent Files\457723473\FileRecv\MobileFile\Image\USAB}]$D~]]Q%37EZA2C9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457723473\FileRecv\MobileFile\Image\USAB}]$D~]]Q%37EZA2C95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 w:rsidRPr="00DD50E3">
        <w:rPr>
          <w:rFonts w:eastAsia="宋体"/>
          <w:noProof/>
          <w:lang w:eastAsia="zh-CN"/>
        </w:rPr>
        <w:lastRenderedPageBreak/>
        <w:drawing>
          <wp:inline distT="0" distB="0" distL="0" distR="0">
            <wp:extent cx="5274310" cy="3709035"/>
            <wp:effectExtent l="0" t="0" r="2540" b="5715"/>
            <wp:docPr id="2" name="图片 2" descr="C:\Users\Lenovo\AppData\Roaming\Tencent\Users\457723473\TIM\WinTemp\RichOle\JK(AYS1ADIS9X2NR`O4VV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457723473\TIM\WinTemp\RichOle\JK(AYS1ADIS9X2NR`O4VVG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得到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02A1C34" wp14:editId="71A56CD6">
            <wp:extent cx="4815520" cy="2606040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6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运行</w:t>
      </w:r>
    </w:p>
    <w:p w:rsidR="00DD50E3" w:rsidRDefault="00DD50E3" w:rsidP="00DD50E3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415675B6" wp14:editId="452C97CC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57" w:rsidRDefault="002B5557" w:rsidP="002B555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建立一個</w:t>
      </w:r>
      <w:r>
        <w:rPr>
          <w:rFonts w:hint="eastAsia"/>
        </w:rPr>
        <w:t>Razor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，並在上面寫上</w:t>
      </w:r>
      <w:r>
        <w:rPr>
          <w:rFonts w:hint="eastAsia"/>
        </w:rPr>
        <w:t>hello</w:t>
      </w:r>
      <w:r>
        <w:rPr>
          <w:rFonts w:hint="eastAsia"/>
        </w:rPr>
        <w:t>＋自己的學號與當下時間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选择</w:t>
      </w:r>
      <w:r>
        <w:rPr>
          <w:rFonts w:eastAsia="宋体" w:hint="eastAsia"/>
          <w:lang w:eastAsia="zh-CN"/>
        </w:rPr>
        <w:t>about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9E2A8C5" wp14:editId="3E00307F">
            <wp:extent cx="1645950" cy="3467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4148" cy="34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编辑</w:t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05102A8" wp14:editId="7C72E06E">
            <wp:extent cx="5274310" cy="3623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运行在</w:t>
      </w:r>
      <w:r>
        <w:rPr>
          <w:rFonts w:eastAsia="宋体" w:hint="eastAsia"/>
          <w:lang w:eastAsia="zh-CN"/>
        </w:rPr>
        <w:t>about</w:t>
      </w:r>
      <w:r>
        <w:rPr>
          <w:rFonts w:eastAsia="宋体" w:hint="eastAsia"/>
          <w:lang w:eastAsia="zh-CN"/>
        </w:rPr>
        <w:t>里</w:t>
      </w:r>
    </w:p>
    <w:p w:rsidR="0053575F" w:rsidRPr="0053575F" w:rsidRDefault="0053575F" w:rsidP="0053575F">
      <w:pPr>
        <w:pStyle w:val="a3"/>
        <w:ind w:leftChars="0" w:left="840"/>
        <w:rPr>
          <w:rFonts w:eastAsia="宋体"/>
          <w:lang w:eastAsia="zh-CN"/>
        </w:rPr>
      </w:pPr>
      <w:r w:rsidRPr="0053575F">
        <w:rPr>
          <w:noProof/>
        </w:rPr>
        <w:drawing>
          <wp:inline distT="0" distB="0" distL="0" distR="0" wp14:anchorId="46282089" wp14:editId="0A0AB992">
            <wp:extent cx="5274310" cy="3954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763"/>
                    <a:stretch/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57" w:rsidRDefault="002B5557" w:rsidP="002B555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如何設定路由</w:t>
      </w:r>
      <w:proofErr w:type="spellStart"/>
      <w:r>
        <w:t>mypage</w:t>
      </w:r>
      <w:proofErr w:type="spellEnd"/>
      <w:r>
        <w:t xml:space="preserve"> </w:t>
      </w:r>
      <w:r>
        <w:rPr>
          <w:rFonts w:hint="eastAsia"/>
        </w:rPr>
        <w:t>連接到上題的頁面</w:t>
      </w:r>
    </w:p>
    <w:p w:rsidR="0053575F" w:rsidRDefault="005A6F83" w:rsidP="0053575F">
      <w:pPr>
        <w:pStyle w:val="a3"/>
        <w:ind w:leftChars="0" w:left="840"/>
      </w:pPr>
      <w:r w:rsidRPr="005A6F83">
        <w:rPr>
          <w:noProof/>
        </w:rPr>
        <w:lastRenderedPageBreak/>
        <w:drawing>
          <wp:inline distT="0" distB="0" distL="0" distR="0" wp14:anchorId="286FEAC4" wp14:editId="735F384E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1A" w:rsidRDefault="00534E1A" w:rsidP="00534E1A">
      <w:pPr>
        <w:rPr>
          <w:rFonts w:eastAsia="宋体"/>
          <w:lang w:eastAsia="zh-CN"/>
        </w:rPr>
      </w:pPr>
    </w:p>
    <w:p w:rsidR="007E6282" w:rsidRDefault="007E6282" w:rsidP="00534E1A">
      <w:pPr>
        <w:rPr>
          <w:rFonts w:eastAsia="宋体"/>
          <w:lang w:eastAsia="zh-CN"/>
        </w:rPr>
      </w:pPr>
    </w:p>
    <w:p w:rsidR="00534E1A" w:rsidRPr="00534E1A" w:rsidRDefault="00534E1A" w:rsidP="00534E1A">
      <w:pPr>
        <w:rPr>
          <w:rFonts w:eastAsia="宋体"/>
          <w:lang w:eastAsia="zh-CN"/>
        </w:rPr>
      </w:pP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如何建一個書本的</w:t>
      </w:r>
      <w:r>
        <w:t>model,</w:t>
      </w:r>
      <w:r>
        <w:rPr>
          <w:rFonts w:hint="eastAsia"/>
        </w:rPr>
        <w:t>並包含書名</w:t>
      </w:r>
      <w:proofErr w:type="spellStart"/>
      <w:r>
        <w:t>bookname</w:t>
      </w:r>
      <w:proofErr w:type="spellEnd"/>
      <w:r>
        <w:t xml:space="preserve">, </w:t>
      </w:r>
      <w:proofErr w:type="spellStart"/>
      <w:r>
        <w:t>isbn</w:t>
      </w:r>
      <w:proofErr w:type="spellEnd"/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price ,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為整數，前兩者為字串。</w:t>
      </w:r>
    </w:p>
    <w:p w:rsidR="00534E1A" w:rsidRDefault="007E6282" w:rsidP="00534E1A">
      <w:pPr>
        <w:pStyle w:val="a3"/>
      </w:pPr>
      <w:r>
        <w:rPr>
          <w:noProof/>
        </w:rPr>
        <w:drawing>
          <wp:inline distT="0" distB="0" distL="0" distR="0" wp14:anchorId="5026CF73" wp14:editId="134AC764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82" w:rsidRDefault="007E6282" w:rsidP="00534E1A">
      <w:pPr>
        <w:pStyle w:val="a3"/>
      </w:pPr>
      <w:r>
        <w:t>Code</w:t>
      </w:r>
    </w:p>
    <w:p w:rsidR="007E6282" w:rsidRDefault="007E6282" w:rsidP="00534E1A">
      <w:pPr>
        <w:pStyle w:val="a3"/>
      </w:pPr>
      <w:r>
        <w:rPr>
          <w:noProof/>
        </w:rPr>
        <w:lastRenderedPageBreak/>
        <w:drawing>
          <wp:inline distT="0" distB="0" distL="0" distR="0" wp14:anchorId="5FF4F453">
            <wp:extent cx="5273675" cy="2853055"/>
            <wp:effectExtent l="0" t="0" r="31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4E1A" w:rsidRDefault="00534E1A" w:rsidP="00534E1A">
      <w:pPr>
        <w:pStyle w:val="a3"/>
        <w:ind w:leftChars="0" w:left="840"/>
      </w:pPr>
    </w:p>
    <w:p w:rsidR="00862FCE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</w:t>
      </w:r>
      <w:proofErr w:type="spellStart"/>
      <w:r w:rsidRPr="00D03B3F">
        <w:t>DbContext</w:t>
      </w:r>
      <w:proofErr w:type="spellEnd"/>
      <w:r>
        <w:rPr>
          <w:rFonts w:hint="eastAsia"/>
        </w:rPr>
        <w:t>？與</w:t>
      </w:r>
      <w:r>
        <w:t xml:space="preserve">SQLite </w:t>
      </w:r>
      <w:r>
        <w:rPr>
          <w:rFonts w:hint="eastAsia"/>
        </w:rPr>
        <w:t>的</w:t>
      </w:r>
      <w:r>
        <w:t>connect string?</w:t>
      </w:r>
    </w:p>
    <w:p w:rsidR="00973A25" w:rsidRDefault="00973A25" w:rsidP="00973A25">
      <w:pPr>
        <w:pStyle w:val="a3"/>
        <w:ind w:leftChars="0" w:left="840"/>
      </w:pP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</w:t>
      </w:r>
      <w:r>
        <w:t>migration</w:t>
      </w:r>
      <w:r w:rsidR="002B5557">
        <w:t>s</w:t>
      </w:r>
      <w:r>
        <w:t xml:space="preserve"> </w:t>
      </w:r>
      <w:r>
        <w:rPr>
          <w:rFonts w:hint="eastAsia"/>
        </w:rPr>
        <w:t>與透過</w:t>
      </w:r>
      <w:r>
        <w:t xml:space="preserve">migration </w:t>
      </w:r>
      <w:r>
        <w:rPr>
          <w:rFonts w:hint="eastAsia"/>
        </w:rPr>
        <w:t>建立</w:t>
      </w:r>
      <w:r>
        <w:t>database</w:t>
      </w:r>
    </w:p>
    <w:p w:rsidR="00D03B3F" w:rsidRDefault="00D03B3F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如何建立相關的</w:t>
      </w:r>
      <w:r>
        <w:t xml:space="preserve">controller </w:t>
      </w:r>
      <w:r>
        <w:rPr>
          <w:rFonts w:hint="eastAsia"/>
        </w:rPr>
        <w:t>與相應的</w:t>
      </w:r>
      <w:r w:rsidR="002B5557">
        <w:t>Razor page?</w:t>
      </w:r>
    </w:p>
    <w:p w:rsidR="002B5557" w:rsidRDefault="002B5557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增加兩本書的內容，並將內容呈現在網頁中</w:t>
      </w:r>
    </w:p>
    <w:p w:rsidR="002B5557" w:rsidRDefault="00B146C2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呈現內容時，在每本書的前後將書名用</w:t>
      </w:r>
      <w:r>
        <w:rPr>
          <w:rFonts w:hint="eastAsia"/>
        </w:rPr>
        <w:t xml:space="preserve"> </w:t>
      </w:r>
      <w:r>
        <w:t xml:space="preserve">”[“, ”]” </w:t>
      </w:r>
      <w:r>
        <w:rPr>
          <w:rFonts w:hint="eastAsia"/>
        </w:rPr>
        <w:t>大括號括起來，</w:t>
      </w:r>
      <w:r>
        <w:t xml:space="preserve">price </w:t>
      </w:r>
      <w:r>
        <w:rPr>
          <w:rFonts w:hint="eastAsia"/>
        </w:rPr>
        <w:t>後加</w:t>
      </w:r>
      <w:r>
        <w:rPr>
          <w:rFonts w:hint="eastAsia"/>
        </w:rPr>
        <w:t>NT</w:t>
      </w:r>
      <w:r>
        <w:rPr>
          <w:rFonts w:hint="eastAsia"/>
        </w:rPr>
        <w:t>。</w:t>
      </w:r>
    </w:p>
    <w:p w:rsidR="00B146C2" w:rsidRDefault="00B146C2" w:rsidP="00862F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試解釋何為</w:t>
      </w:r>
      <w:r>
        <w:rPr>
          <w:rFonts w:hint="eastAsia"/>
        </w:rPr>
        <w:t>MVC</w:t>
      </w:r>
      <w:r>
        <w:rPr>
          <w:rFonts w:hint="eastAsia"/>
        </w:rPr>
        <w:t>與</w:t>
      </w:r>
      <w:r w:rsidRPr="00B146C2">
        <w:t>Entity Framework</w:t>
      </w:r>
    </w:p>
    <w:p w:rsidR="002B5557" w:rsidRDefault="00973A25" w:rsidP="00973A25">
      <w:pPr>
        <w:ind w:left="480"/>
      </w:pPr>
      <w:r w:rsidRPr="00973A25">
        <w:t xml:space="preserve">MVC </w:t>
      </w:r>
      <w:r w:rsidRPr="00973A25">
        <w:rPr>
          <w:rFonts w:hint="eastAsia"/>
        </w:rPr>
        <w:t>是一种使用</w:t>
      </w:r>
      <w:r w:rsidRPr="00973A25">
        <w:t xml:space="preserve"> MVC</w:t>
      </w:r>
      <w:r w:rsidRPr="00973A25">
        <w:rPr>
          <w:rFonts w:hint="eastAsia"/>
        </w:rPr>
        <w:t>（</w:t>
      </w:r>
      <w:r w:rsidRPr="00973A25">
        <w:t xml:space="preserve">Model View Controller </w:t>
      </w:r>
      <w:r w:rsidRPr="00973A25">
        <w:rPr>
          <w:rFonts w:hint="eastAsia"/>
        </w:rPr>
        <w:t>模型</w:t>
      </w:r>
      <w:r w:rsidRPr="00973A25">
        <w:t>-</w:t>
      </w:r>
      <w:r w:rsidRPr="00973A25">
        <w:rPr>
          <w:rFonts w:hint="eastAsia"/>
        </w:rPr>
        <w:t>视图</w:t>
      </w:r>
      <w:r w:rsidRPr="00973A25">
        <w:t>-</w:t>
      </w:r>
      <w:r w:rsidRPr="00973A25">
        <w:rPr>
          <w:rFonts w:hint="eastAsia"/>
        </w:rPr>
        <w:t>控制器）设计创建</w:t>
      </w:r>
      <w:r w:rsidRPr="00973A25">
        <w:t xml:space="preserve"> Web </w:t>
      </w:r>
      <w:r w:rsidRPr="00973A25">
        <w:rPr>
          <w:rFonts w:hint="eastAsia"/>
        </w:rPr>
        <w:t>应用程序的模式</w:t>
      </w:r>
    </w:p>
    <w:p w:rsidR="00973A25" w:rsidRDefault="00973A25" w:rsidP="00973A25">
      <w:pPr>
        <w:pStyle w:val="a3"/>
      </w:pPr>
      <w:r>
        <w:t>Model</w:t>
      </w:r>
      <w:r>
        <w:rPr>
          <w:rFonts w:hint="eastAsia"/>
        </w:rPr>
        <w:t>（模型）是应用程序中用于处理应用程序数据逻辑的部分。通常模型对象负责在数据库中存取数据。</w:t>
      </w:r>
    </w:p>
    <w:p w:rsidR="00973A25" w:rsidRDefault="00973A25" w:rsidP="00973A25">
      <w:pPr>
        <w:pStyle w:val="a3"/>
      </w:pPr>
      <w:r>
        <w:t>View</w:t>
      </w:r>
      <w:r>
        <w:rPr>
          <w:rFonts w:hint="eastAsia"/>
        </w:rPr>
        <w:t>（视图）是应用程序中处理数据显示的部分。通常视图是依据模型数据创建的。</w:t>
      </w:r>
    </w:p>
    <w:p w:rsidR="00973A25" w:rsidRDefault="00973A25" w:rsidP="00973A25">
      <w:pPr>
        <w:pStyle w:val="a3"/>
      </w:pPr>
      <w:r>
        <w:t>Controller</w:t>
      </w:r>
      <w:r>
        <w:rPr>
          <w:rFonts w:hint="eastAsia"/>
        </w:rPr>
        <w:t>（控制器）是应用程序中处理用户交互的部分。通常控制器负责从视图读取数据，控制用户输入，并向模型发送数据。</w:t>
      </w:r>
    </w:p>
    <w:p w:rsidR="00973A25" w:rsidRDefault="00973A25" w:rsidP="00973A25">
      <w:pPr>
        <w:pStyle w:val="a3"/>
      </w:pPr>
      <w:r>
        <w:t xml:space="preserve">MVC </w:t>
      </w:r>
      <w:r>
        <w:rPr>
          <w:rFonts w:hint="eastAsia"/>
        </w:rPr>
        <w:t>分层有助于管理复杂的应用程序</w:t>
      </w:r>
    </w:p>
    <w:p w:rsidR="00973A25" w:rsidRDefault="00973A25" w:rsidP="00973A25">
      <w:pPr>
        <w:pStyle w:val="a3"/>
      </w:pPr>
      <w:r w:rsidRPr="00973A25">
        <w:rPr>
          <w:rFonts w:hint="eastAsia"/>
        </w:rPr>
        <w:t>微软官方提供的</w:t>
      </w:r>
      <w:r w:rsidRPr="00973A25">
        <w:t>ORM</w:t>
      </w:r>
      <w:r w:rsidRPr="00973A25">
        <w:rPr>
          <w:rFonts w:hint="eastAsia"/>
        </w:rPr>
        <w:t>工具，</w:t>
      </w:r>
      <w:r w:rsidRPr="00973A25">
        <w:t>ORM</w:t>
      </w:r>
      <w:r w:rsidRPr="00973A25">
        <w:rPr>
          <w:rFonts w:hint="eastAsia"/>
        </w:rPr>
        <w:t>让开发人员节省数据库访问的代码时间，将更多的时间放到业务逻辑层代码上。</w:t>
      </w:r>
      <w:r w:rsidRPr="00973A25">
        <w:t>EF</w:t>
      </w:r>
      <w:r w:rsidRPr="00973A25">
        <w:rPr>
          <w:rFonts w:hint="eastAsia"/>
        </w:rPr>
        <w:t>提供变更跟踪、唯一性约束、惰性加载、查询事物等。</w:t>
      </w:r>
    </w:p>
    <w:p w:rsidR="00973A25" w:rsidRDefault="00973A25" w:rsidP="00973A25">
      <w:pPr>
        <w:pStyle w:val="a3"/>
        <w:rPr>
          <w:rFonts w:hint="eastAsia"/>
        </w:rPr>
      </w:pPr>
      <w:bookmarkStart w:id="0" w:name="_GoBack"/>
      <w:bookmarkEnd w:id="0"/>
      <w:r w:rsidRPr="00973A25">
        <w:rPr>
          <w:rFonts w:hint="eastAsia"/>
        </w:rPr>
        <w:t>有三种使用场景，</w:t>
      </w:r>
      <w:r w:rsidRPr="00973A25">
        <w:t xml:space="preserve">1. </w:t>
      </w:r>
      <w:r w:rsidRPr="00973A25">
        <w:rPr>
          <w:rFonts w:hint="eastAsia"/>
        </w:rPr>
        <w:t>从数据库生成</w:t>
      </w:r>
      <w:r w:rsidRPr="00973A25">
        <w:t>Class</w:t>
      </w:r>
      <w:r w:rsidRPr="00973A25">
        <w:rPr>
          <w:rFonts w:hint="eastAsia"/>
        </w:rPr>
        <w:t>，</w:t>
      </w:r>
      <w:r w:rsidRPr="00973A25">
        <w:t>2.</w:t>
      </w:r>
      <w:r w:rsidRPr="00973A25">
        <w:rPr>
          <w:rFonts w:hint="eastAsia"/>
        </w:rPr>
        <w:t>由实体类生成数据库表结构，</w:t>
      </w:r>
      <w:r w:rsidRPr="00973A25">
        <w:t xml:space="preserve">3.  </w:t>
      </w:r>
      <w:r w:rsidRPr="00973A25">
        <w:rPr>
          <w:rFonts w:hint="eastAsia"/>
        </w:rPr>
        <w:t>通过数据库可视化设计器设计数据库，同时生成实体类。</w:t>
      </w:r>
    </w:p>
    <w:p w:rsidR="009C6CE1" w:rsidRDefault="009C6CE1" w:rsidP="009C6CE1">
      <w:pPr>
        <w:pStyle w:val="a3"/>
        <w:ind w:leftChars="0"/>
      </w:pPr>
    </w:p>
    <w:p w:rsidR="005072BA" w:rsidRPr="00FF4596" w:rsidRDefault="005072BA" w:rsidP="005072BA">
      <w:pPr>
        <w:pStyle w:val="a3"/>
        <w:ind w:leftChars="0"/>
      </w:pPr>
    </w:p>
    <w:sectPr w:rsidR="005072BA" w:rsidRPr="00FF4596" w:rsidSect="00861320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2D2C" w:rsidRDefault="00E12D2C" w:rsidP="009C6CE1">
      <w:r>
        <w:separator/>
      </w:r>
    </w:p>
  </w:endnote>
  <w:endnote w:type="continuationSeparator" w:id="0">
    <w:p w:rsidR="00E12D2C" w:rsidRDefault="00E12D2C" w:rsidP="009C6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2D2C" w:rsidRDefault="00E12D2C" w:rsidP="009C6CE1">
      <w:r>
        <w:separator/>
      </w:r>
    </w:p>
  </w:footnote>
  <w:footnote w:type="continuationSeparator" w:id="0">
    <w:p w:rsidR="00E12D2C" w:rsidRDefault="00E12D2C" w:rsidP="009C6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6CE1" w:rsidRDefault="00F71230">
    <w:pPr>
      <w:pStyle w:val="a4"/>
    </w:pPr>
    <w:r>
      <w:rPr>
        <w:rFonts w:hint="eastAsia"/>
      </w:rPr>
      <w:t>網頁應用框架</w:t>
    </w:r>
    <w:r w:rsidR="009C6CE1">
      <w:rPr>
        <w:rFonts w:hint="eastAsia"/>
      </w:rPr>
      <w:t xml:space="preserve">　　　　　　　　　　　　　　　系所：　</w:t>
    </w:r>
    <w:r w:rsidR="00DD50E3">
      <w:rPr>
        <w:rFonts w:ascii="宋体" w:eastAsia="宋体" w:hAnsi="宋体" w:hint="eastAsia"/>
      </w:rPr>
      <w:t>交换学生</w:t>
    </w:r>
    <w:r w:rsidR="009C6CE1">
      <w:rPr>
        <w:rFonts w:hint="eastAsia"/>
      </w:rPr>
      <w:t xml:space="preserve">　　　姓名：　</w:t>
    </w:r>
    <w:r w:rsidR="00DD50E3">
      <w:rPr>
        <w:rFonts w:ascii="宋体" w:eastAsia="宋体" w:hAnsi="宋体" w:hint="eastAsia"/>
      </w:rPr>
      <w:t>王瑞瑄</w:t>
    </w:r>
    <w:r w:rsidR="009C6CE1">
      <w:rPr>
        <w:rFonts w:hint="eastAsia"/>
      </w:rPr>
      <w:t xml:space="preserve">　　　　　學號：</w:t>
    </w:r>
    <w:r w:rsidR="00DD50E3">
      <w:rPr>
        <w:rFonts w:ascii="宋体" w:eastAsia="宋体" w:hAnsi="宋体" w:hint="eastAsia"/>
        <w:lang w:eastAsia="zh-CN"/>
      </w:rPr>
      <w:t>e107108</w:t>
    </w:r>
  </w:p>
  <w:p w:rsidR="009C6CE1" w:rsidRDefault="009C6CE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641A18"/>
    <w:multiLevelType w:val="hybridMultilevel"/>
    <w:tmpl w:val="CA1ABD72"/>
    <w:lvl w:ilvl="0" w:tplc="BF50E9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F6719D3"/>
    <w:multiLevelType w:val="hybridMultilevel"/>
    <w:tmpl w:val="DCB239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C2E0816"/>
    <w:multiLevelType w:val="hybridMultilevel"/>
    <w:tmpl w:val="BAB8D0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B6"/>
    <w:rsid w:val="000B5180"/>
    <w:rsid w:val="0010429D"/>
    <w:rsid w:val="001101EC"/>
    <w:rsid w:val="00260846"/>
    <w:rsid w:val="002B5557"/>
    <w:rsid w:val="003229EC"/>
    <w:rsid w:val="00397D2F"/>
    <w:rsid w:val="003C1542"/>
    <w:rsid w:val="003C188A"/>
    <w:rsid w:val="00481A78"/>
    <w:rsid w:val="004B1311"/>
    <w:rsid w:val="005072BA"/>
    <w:rsid w:val="00534E1A"/>
    <w:rsid w:val="0053575F"/>
    <w:rsid w:val="0056562E"/>
    <w:rsid w:val="005A16D3"/>
    <w:rsid w:val="005A6F83"/>
    <w:rsid w:val="005F7036"/>
    <w:rsid w:val="006468D4"/>
    <w:rsid w:val="00795F3F"/>
    <w:rsid w:val="007B43D5"/>
    <w:rsid w:val="007D6D09"/>
    <w:rsid w:val="007E0731"/>
    <w:rsid w:val="007E6282"/>
    <w:rsid w:val="00861320"/>
    <w:rsid w:val="00862FCE"/>
    <w:rsid w:val="00870335"/>
    <w:rsid w:val="00887933"/>
    <w:rsid w:val="00894ED8"/>
    <w:rsid w:val="008C3587"/>
    <w:rsid w:val="009206B6"/>
    <w:rsid w:val="009404A6"/>
    <w:rsid w:val="00951555"/>
    <w:rsid w:val="00964A66"/>
    <w:rsid w:val="00973A25"/>
    <w:rsid w:val="0099396F"/>
    <w:rsid w:val="009C6CE1"/>
    <w:rsid w:val="00A02AEB"/>
    <w:rsid w:val="00A25A03"/>
    <w:rsid w:val="00AB22A1"/>
    <w:rsid w:val="00AB7884"/>
    <w:rsid w:val="00B146C2"/>
    <w:rsid w:val="00B34711"/>
    <w:rsid w:val="00B9636B"/>
    <w:rsid w:val="00B970D2"/>
    <w:rsid w:val="00C610AA"/>
    <w:rsid w:val="00C67A90"/>
    <w:rsid w:val="00C74E5C"/>
    <w:rsid w:val="00CA6962"/>
    <w:rsid w:val="00CE6C74"/>
    <w:rsid w:val="00D03B3F"/>
    <w:rsid w:val="00D37373"/>
    <w:rsid w:val="00D93B88"/>
    <w:rsid w:val="00DA2E5D"/>
    <w:rsid w:val="00DD50E3"/>
    <w:rsid w:val="00DD7773"/>
    <w:rsid w:val="00E12D2C"/>
    <w:rsid w:val="00E60FAC"/>
    <w:rsid w:val="00E73172"/>
    <w:rsid w:val="00EC551C"/>
    <w:rsid w:val="00ED490B"/>
    <w:rsid w:val="00EE4F58"/>
    <w:rsid w:val="00F31F64"/>
    <w:rsid w:val="00F62AD1"/>
    <w:rsid w:val="00F71230"/>
    <w:rsid w:val="00FA7E87"/>
    <w:rsid w:val="00FB5053"/>
    <w:rsid w:val="00FD280F"/>
    <w:rsid w:val="00FE104D"/>
    <w:rsid w:val="00FF4596"/>
    <w:rsid w:val="00FF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AE6F7"/>
  <w15:docId w15:val="{6A6E3FC3-0364-4323-9291-33F6528D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132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6B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C6C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页眉 字符"/>
    <w:basedOn w:val="a0"/>
    <w:link w:val="a4"/>
    <w:uiPriority w:val="99"/>
    <w:rsid w:val="009C6CE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6C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脚 字符"/>
    <w:basedOn w:val="a0"/>
    <w:link w:val="a6"/>
    <w:uiPriority w:val="99"/>
    <w:rsid w:val="009C6CE1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C6C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C6CE1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A25A03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862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AAEAAAD/////AQAAAAAAAAAMAgAAAEBrZWFnbzA0MDMsIFZlcnNpb249MS4wLjAuMCwgQ3VsdHVyZT1uZXV0cmFsLCBQdWJsaWNLZXlUb2tlbj1udWxsBwEAAAAAAQAAAAAAAAAEIENoZW00V29yZC5Db3JlLkNvbnRyb2xQcm9wZXJ0aWVzAgAAAAs=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F80FA-5515-4202-B63F-75012108A131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30B6A964-DACE-4C42-BE01-4676F578B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82</TotalTime>
  <Pages>6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王 瑞瑄</cp:lastModifiedBy>
  <cp:revision>9</cp:revision>
  <dcterms:created xsi:type="dcterms:W3CDTF">2018-11-14T01:45:00Z</dcterms:created>
  <dcterms:modified xsi:type="dcterms:W3CDTF">2018-11-14T12:01:00Z</dcterms:modified>
</cp:coreProperties>
</file>